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95CE4"/>
    <w:multiLevelType w:val="hybridMultilevel"/>
    <w:tmpl w:val="60C0359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43DBE"/>
    <w:multiLevelType w:val="hybridMultilevel"/>
    <w:tmpl w:val="83DE3F76"/>
    <w:lvl w:ilvl="0" w:tplc="080A0015">
      <w:start w:val="1"/>
      <w:numFmt w:val="upp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D02C4F"/>
    <w:multiLevelType w:val="hybridMultilevel"/>
    <w:tmpl w:val="ADD4262E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A12833"/>
    <w:multiLevelType w:val="hybridMultilevel"/>
    <w:tmpl w:val="ECFE68CA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A6A48"/>
    <w:multiLevelType w:val="hybridMultilevel"/>
    <w:tmpl w:val="999A3A48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835979"/>
    <w:multiLevelType w:val="hybridMultilevel"/>
    <w:tmpl w:val="74BE0D9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1487D"/>
    <w:multiLevelType w:val="hybridMultilevel"/>
    <w:tmpl w:val="35A41C26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4B33CF8"/>
    <w:multiLevelType w:val="hybridMultilevel"/>
    <w:tmpl w:val="0096F1CC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B75BCD"/>
    <w:multiLevelType w:val="hybridMultilevel"/>
    <w:tmpl w:val="DBB68E70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D32BE"/>
    <w:multiLevelType w:val="hybridMultilevel"/>
    <w:tmpl w:val="00726BA4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7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33"/>
    <w:rsid w:val="00002AFF"/>
    <w:rsid w:val="00004797"/>
    <w:rsid w:val="0001424F"/>
    <w:rsid w:val="00020077"/>
    <w:rsid w:val="00020B54"/>
    <w:rsid w:val="00024BD2"/>
    <w:rsid w:val="0002515D"/>
    <w:rsid w:val="00025FF7"/>
    <w:rsid w:val="00027C98"/>
    <w:rsid w:val="00027E39"/>
    <w:rsid w:val="000306B6"/>
    <w:rsid w:val="00030A22"/>
    <w:rsid w:val="00030C11"/>
    <w:rsid w:val="00032159"/>
    <w:rsid w:val="00032986"/>
    <w:rsid w:val="0003556F"/>
    <w:rsid w:val="000355F7"/>
    <w:rsid w:val="00040B2D"/>
    <w:rsid w:val="00044263"/>
    <w:rsid w:val="00044F9A"/>
    <w:rsid w:val="000502F1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D102F"/>
    <w:rsid w:val="000D2923"/>
    <w:rsid w:val="000D4DFC"/>
    <w:rsid w:val="000D521D"/>
    <w:rsid w:val="000D57D2"/>
    <w:rsid w:val="000E0017"/>
    <w:rsid w:val="000E0472"/>
    <w:rsid w:val="000E35F0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12D"/>
    <w:rsid w:val="00125CFC"/>
    <w:rsid w:val="001260D4"/>
    <w:rsid w:val="0012620C"/>
    <w:rsid w:val="00132142"/>
    <w:rsid w:val="00133257"/>
    <w:rsid w:val="00133EEF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1F49"/>
    <w:rsid w:val="00152E18"/>
    <w:rsid w:val="00154121"/>
    <w:rsid w:val="001549D6"/>
    <w:rsid w:val="00156B76"/>
    <w:rsid w:val="00157783"/>
    <w:rsid w:val="0016137C"/>
    <w:rsid w:val="00161A63"/>
    <w:rsid w:val="00172D5F"/>
    <w:rsid w:val="00176369"/>
    <w:rsid w:val="001818A7"/>
    <w:rsid w:val="00182A89"/>
    <w:rsid w:val="00182E05"/>
    <w:rsid w:val="001865ED"/>
    <w:rsid w:val="001865F4"/>
    <w:rsid w:val="0018686F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E70EC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4280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B3050"/>
    <w:rsid w:val="002C11E3"/>
    <w:rsid w:val="002C1F09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4482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24C"/>
    <w:rsid w:val="00342AAE"/>
    <w:rsid w:val="003446CA"/>
    <w:rsid w:val="00345B26"/>
    <w:rsid w:val="003471C2"/>
    <w:rsid w:val="00352D9B"/>
    <w:rsid w:val="00353D66"/>
    <w:rsid w:val="00355386"/>
    <w:rsid w:val="0035683D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5831"/>
    <w:rsid w:val="00375AA3"/>
    <w:rsid w:val="00377A5A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3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2144"/>
    <w:rsid w:val="004053B4"/>
    <w:rsid w:val="00406BCA"/>
    <w:rsid w:val="00407896"/>
    <w:rsid w:val="00410F29"/>
    <w:rsid w:val="00413E08"/>
    <w:rsid w:val="00415B43"/>
    <w:rsid w:val="00415D07"/>
    <w:rsid w:val="004163B5"/>
    <w:rsid w:val="00417E2B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9253C"/>
    <w:rsid w:val="004932D2"/>
    <w:rsid w:val="00494553"/>
    <w:rsid w:val="00494BF2"/>
    <w:rsid w:val="0049721E"/>
    <w:rsid w:val="00497321"/>
    <w:rsid w:val="004A1E63"/>
    <w:rsid w:val="004A1E67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3A0F"/>
    <w:rsid w:val="004C5806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4482"/>
    <w:rsid w:val="00595F38"/>
    <w:rsid w:val="005A0266"/>
    <w:rsid w:val="005A175A"/>
    <w:rsid w:val="005A1BAD"/>
    <w:rsid w:val="005A2027"/>
    <w:rsid w:val="005A55B3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5009"/>
    <w:rsid w:val="00635319"/>
    <w:rsid w:val="006353BA"/>
    <w:rsid w:val="00635673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3DF0"/>
    <w:rsid w:val="006B42F4"/>
    <w:rsid w:val="006B51C6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212"/>
    <w:rsid w:val="006E687A"/>
    <w:rsid w:val="006E7A25"/>
    <w:rsid w:val="006F04FA"/>
    <w:rsid w:val="006F1F8F"/>
    <w:rsid w:val="006F2386"/>
    <w:rsid w:val="006F27F7"/>
    <w:rsid w:val="0070052A"/>
    <w:rsid w:val="00704927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85E13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530B"/>
    <w:rsid w:val="0080660A"/>
    <w:rsid w:val="008127FB"/>
    <w:rsid w:val="00813FF9"/>
    <w:rsid w:val="00814A0B"/>
    <w:rsid w:val="00814CF6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61CFA"/>
    <w:rsid w:val="00861E51"/>
    <w:rsid w:val="00864D60"/>
    <w:rsid w:val="00865423"/>
    <w:rsid w:val="008656E9"/>
    <w:rsid w:val="00865FF4"/>
    <w:rsid w:val="00870623"/>
    <w:rsid w:val="0087129E"/>
    <w:rsid w:val="0087325A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A7182"/>
    <w:rsid w:val="008B5E62"/>
    <w:rsid w:val="008C0247"/>
    <w:rsid w:val="008C1B6A"/>
    <w:rsid w:val="008C29DF"/>
    <w:rsid w:val="008D285D"/>
    <w:rsid w:val="008D35AD"/>
    <w:rsid w:val="008D5953"/>
    <w:rsid w:val="008D6A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7200"/>
    <w:rsid w:val="009474F2"/>
    <w:rsid w:val="00950A24"/>
    <w:rsid w:val="0095217E"/>
    <w:rsid w:val="00953D72"/>
    <w:rsid w:val="00955746"/>
    <w:rsid w:val="0096001A"/>
    <w:rsid w:val="009630A5"/>
    <w:rsid w:val="00963216"/>
    <w:rsid w:val="0096379D"/>
    <w:rsid w:val="00971963"/>
    <w:rsid w:val="00971AA1"/>
    <w:rsid w:val="009724CD"/>
    <w:rsid w:val="00975D07"/>
    <w:rsid w:val="00975E8B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201F"/>
    <w:rsid w:val="009B2687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641B"/>
    <w:rsid w:val="00A77296"/>
    <w:rsid w:val="00A8059F"/>
    <w:rsid w:val="00A82B7F"/>
    <w:rsid w:val="00A83A16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294D"/>
    <w:rsid w:val="00AB540C"/>
    <w:rsid w:val="00AB5833"/>
    <w:rsid w:val="00AB61C9"/>
    <w:rsid w:val="00AB7C5B"/>
    <w:rsid w:val="00AC0041"/>
    <w:rsid w:val="00AC1939"/>
    <w:rsid w:val="00AC3A1A"/>
    <w:rsid w:val="00AC420D"/>
    <w:rsid w:val="00AC56EC"/>
    <w:rsid w:val="00AC73EC"/>
    <w:rsid w:val="00AC7775"/>
    <w:rsid w:val="00AD0A37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83C"/>
    <w:rsid w:val="00AE69DB"/>
    <w:rsid w:val="00AE75CD"/>
    <w:rsid w:val="00AE7F0C"/>
    <w:rsid w:val="00AF4900"/>
    <w:rsid w:val="00AF4DBC"/>
    <w:rsid w:val="00AF5ABE"/>
    <w:rsid w:val="00AF5D62"/>
    <w:rsid w:val="00AF662E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06AC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2957"/>
    <w:rsid w:val="00BC610D"/>
    <w:rsid w:val="00BD15A3"/>
    <w:rsid w:val="00BD3D7D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15EB3"/>
    <w:rsid w:val="00C204EF"/>
    <w:rsid w:val="00C23547"/>
    <w:rsid w:val="00C25826"/>
    <w:rsid w:val="00C32B75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0B4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6E4B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104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59BB"/>
    <w:rsid w:val="00EB7491"/>
    <w:rsid w:val="00EB7A25"/>
    <w:rsid w:val="00EC0C77"/>
    <w:rsid w:val="00EC2528"/>
    <w:rsid w:val="00EC2BA0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29DC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1E3F"/>
    <w:rsid w:val="00F33427"/>
    <w:rsid w:val="00F338D9"/>
    <w:rsid w:val="00F3628B"/>
    <w:rsid w:val="00F40B2B"/>
    <w:rsid w:val="00F4262A"/>
    <w:rsid w:val="00F43250"/>
    <w:rsid w:val="00F503A4"/>
    <w:rsid w:val="00F52663"/>
    <w:rsid w:val="00F56311"/>
    <w:rsid w:val="00F613A6"/>
    <w:rsid w:val="00F62C5A"/>
    <w:rsid w:val="00F64295"/>
    <w:rsid w:val="00F650F7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95675E6-D610-4BA3-AC20-09BBAA15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AA1"/>
    <w:rPr>
      <w:rFonts w:asciiTheme="minorHAnsi" w:hAnsiTheme="minorHAnsi" w:cs="Arial"/>
    </w:rPr>
  </w:style>
  <w:style w:type="paragraph" w:styleId="Ttulo1">
    <w:name w:val="heading 1"/>
    <w:basedOn w:val="Normal"/>
    <w:next w:val="Normal"/>
    <w:link w:val="Ttulo1Car"/>
    <w:rsid w:val="00971A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semiHidden/>
    <w:unhideWhenUsed/>
    <w:rsid w:val="009B201F"/>
    <w:pPr>
      <w:spacing w:before="360" w:after="360"/>
    </w:pPr>
    <w:rPr>
      <w:rFonts w:ascii="Times New Roman" w:hAnsi="Times New Roman" w:cs="Times New Roman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semiHidden/>
    <w:unhideWhenUsed/>
    <w:rsid w:val="009B201F"/>
    <w:rPr>
      <w:rFonts w:ascii="Times New Roman" w:hAnsi="Times New Roman" w:cs="Times New Roman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semiHidden/>
    <w:unhideWhenUsed/>
    <w:rsid w:val="009B201F"/>
    <w:rPr>
      <w:rFonts w:ascii="Times New Roman" w:hAnsi="Times New Roman" w:cs="Times New Roman"/>
      <w:smallCaps/>
      <w:sz w:val="22"/>
      <w:szCs w:val="22"/>
    </w:rPr>
  </w:style>
  <w:style w:type="paragraph" w:customStyle="1" w:styleId="TOCTitle">
    <w:name w:val="TOC Title"/>
    <w:basedOn w:val="Normal"/>
    <w:qFormat/>
    <w:rsid w:val="00971AA1"/>
    <w:pPr>
      <w:jc w:val="center"/>
    </w:pPr>
    <w:rPr>
      <w:rFonts w:asciiTheme="majorHAnsi" w:hAnsiTheme="majorHAnsi" w:cs="Times New Roman"/>
      <w:b/>
      <w:sz w:val="24"/>
      <w:szCs w:val="24"/>
    </w:rPr>
  </w:style>
  <w:style w:type="paragraph" w:customStyle="1" w:styleId="Level1">
    <w:name w:val="Level 1"/>
    <w:basedOn w:val="TDC1"/>
    <w:qFormat/>
    <w:rsid w:val="00032159"/>
    <w:pPr>
      <w:tabs>
        <w:tab w:val="right" w:pos="8630"/>
      </w:tabs>
    </w:pPr>
    <w:rPr>
      <w:rFonts w:asciiTheme="majorHAnsi" w:hAnsiTheme="majorHAnsi"/>
      <w:b w:val="0"/>
      <w:u w:val="none"/>
    </w:rPr>
  </w:style>
  <w:style w:type="paragraph" w:customStyle="1" w:styleId="Level2">
    <w:name w:val="Level 2"/>
    <w:basedOn w:val="TDC2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3">
    <w:name w:val="Level 3"/>
    <w:basedOn w:val="TDC3"/>
    <w:qFormat/>
    <w:rsid w:val="00971AA1"/>
    <w:pPr>
      <w:tabs>
        <w:tab w:val="right" w:pos="8630"/>
      </w:tabs>
    </w:pPr>
    <w:rPr>
      <w:rFonts w:asciiTheme="majorHAnsi" w:hAnsiTheme="majorHAnsi"/>
    </w:rPr>
  </w:style>
  <w:style w:type="character" w:customStyle="1" w:styleId="Ttulo1Car">
    <w:name w:val="Título 1 Car"/>
    <w:basedOn w:val="Fuentedeprrafopredeter"/>
    <w:link w:val="Ttulo1"/>
    <w:rsid w:val="00971A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sid w:val="00971AA1"/>
    <w:rPr>
      <w:color w:val="808080"/>
    </w:rPr>
  </w:style>
  <w:style w:type="paragraph" w:styleId="Textodeglobo">
    <w:name w:val="Balloon Text"/>
    <w:basedOn w:val="Normal"/>
    <w:link w:val="TextodegloboCar"/>
    <w:semiHidden/>
    <w:unhideWhenUsed/>
    <w:rsid w:val="00971AA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971AA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3C1833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1833"/>
    <w:rPr>
      <w:rFonts w:asciiTheme="minorHAnsi" w:eastAsiaTheme="minorEastAsia" w:hAnsiTheme="minorHAnsi" w:cstheme="minorBidi"/>
      <w:sz w:val="22"/>
      <w:szCs w:val="22"/>
    </w:rPr>
  </w:style>
  <w:style w:type="character" w:styleId="Hipervnculo">
    <w:name w:val="Hyperlink"/>
    <w:basedOn w:val="Fuentedeprrafopredeter"/>
    <w:unhideWhenUsed/>
    <w:rsid w:val="00AB7C5B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AB7C5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AB7C5B"/>
    <w:rPr>
      <w:rFonts w:asciiTheme="minorHAnsi" w:hAnsiTheme="minorHAnsi" w:cs="Arial"/>
    </w:rPr>
  </w:style>
  <w:style w:type="paragraph" w:styleId="Piedepgina">
    <w:name w:val="footer"/>
    <w:basedOn w:val="Normal"/>
    <w:link w:val="PiedepginaCar"/>
    <w:uiPriority w:val="99"/>
    <w:unhideWhenUsed/>
    <w:rsid w:val="00AB7C5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C5B"/>
    <w:rPr>
      <w:rFonts w:asciiTheme="minorHAnsi" w:hAnsiTheme="minorHAnsi" w:cs="Arial"/>
    </w:rPr>
  </w:style>
  <w:style w:type="paragraph" w:styleId="Prrafodelista">
    <w:name w:val="List Paragraph"/>
    <w:basedOn w:val="Normal"/>
    <w:uiPriority w:val="34"/>
    <w:semiHidden/>
    <w:unhideWhenUsed/>
    <w:qFormat/>
    <w:rsid w:val="00314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y\AppData\Roaming\Microsoft\Templates\Table%20of%20Contents%20(Fancy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33CCD0A65B74375A9888C4E2D23CA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02DA2D-C93C-4B99-9086-A43A88D0258D}"/>
      </w:docPartPr>
      <w:docPartBody>
        <w:p w:rsidR="005E48B5" w:rsidRDefault="0026693A">
          <w:pPr>
            <w:pStyle w:val="A33CCD0A65B74375A9888C4E2D23CA0D"/>
          </w:pPr>
          <w:r>
            <w:rPr>
              <w:webHidden/>
            </w:rPr>
            <w:t>#</w:t>
          </w:r>
        </w:p>
      </w:docPartBody>
    </w:docPart>
    <w:docPart>
      <w:docPartPr>
        <w:name w:val="D387963A701D4C8C8F34C11C2AD147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357245-59D7-431C-8BCF-D53C81488A72}"/>
      </w:docPartPr>
      <w:docPartBody>
        <w:p w:rsidR="005E48B5" w:rsidRDefault="0026693A">
          <w:pPr>
            <w:pStyle w:val="D387963A701D4C8C8F34C11C2AD147CF"/>
          </w:pPr>
          <w:r>
            <w:rPr>
              <w:webHidden/>
            </w:rPr>
            <w:t>#</w:t>
          </w:r>
        </w:p>
      </w:docPartBody>
    </w:docPart>
    <w:docPart>
      <w:docPartPr>
        <w:name w:val="561E27F4092C4C888D6DF477D5A9B8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0864D8-F32D-4AAC-A73B-C3D1AFB4F4C5}"/>
      </w:docPartPr>
      <w:docPartBody>
        <w:p w:rsidR="005E48B5" w:rsidRDefault="0026693A">
          <w:pPr>
            <w:pStyle w:val="561E27F4092C4C888D6DF477D5A9B8E2"/>
          </w:pPr>
          <w:r>
            <w:rPr>
              <w:webHidden/>
            </w:rPr>
            <w:t>#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53D"/>
    <w:rsid w:val="0026693A"/>
    <w:rsid w:val="002B08C7"/>
    <w:rsid w:val="00503710"/>
    <w:rsid w:val="0055253D"/>
    <w:rsid w:val="005C4526"/>
    <w:rsid w:val="005E48B5"/>
    <w:rsid w:val="007B0708"/>
    <w:rsid w:val="00A1260F"/>
    <w:rsid w:val="00F9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52BDD21D67C4920A2350D7061427EA6">
    <w:name w:val="F52BDD21D67C4920A2350D7061427EA6"/>
  </w:style>
  <w:style w:type="paragraph" w:customStyle="1" w:styleId="805A2D372C2C4A16AFB0CAF6359134CC">
    <w:name w:val="805A2D372C2C4A16AFB0CAF6359134CC"/>
  </w:style>
  <w:style w:type="paragraph" w:customStyle="1" w:styleId="34ACFBF2ED714931BB47519C7A815834">
    <w:name w:val="34ACFBF2ED714931BB47519C7A815834"/>
  </w:style>
  <w:style w:type="paragraph" w:customStyle="1" w:styleId="6726829C6EF947E29895C4A28691B13B">
    <w:name w:val="6726829C6EF947E29895C4A28691B13B"/>
  </w:style>
  <w:style w:type="paragraph" w:customStyle="1" w:styleId="CF77FA1E30C743B59E28A099447D9A33">
    <w:name w:val="CF77FA1E30C743B59E28A099447D9A33"/>
  </w:style>
  <w:style w:type="paragraph" w:customStyle="1" w:styleId="CF42BB5D47A7445BBEC1C37619762B36">
    <w:name w:val="CF42BB5D47A7445BBEC1C37619762B36"/>
  </w:style>
  <w:style w:type="paragraph" w:customStyle="1" w:styleId="B758787AC5884BE892EAC68A863B1DC8">
    <w:name w:val="B758787AC5884BE892EAC68A863B1DC8"/>
  </w:style>
  <w:style w:type="paragraph" w:customStyle="1" w:styleId="4A5A76F395DB4F51ADD73EBAA1104AD1">
    <w:name w:val="4A5A76F395DB4F51ADD73EBAA1104AD1"/>
  </w:style>
  <w:style w:type="paragraph" w:customStyle="1" w:styleId="AEE2043C1DA044D28821721570777CE8">
    <w:name w:val="AEE2043C1DA044D28821721570777CE8"/>
  </w:style>
  <w:style w:type="paragraph" w:customStyle="1" w:styleId="DB751D5CBFFC475FA54AC9D84A7E761A">
    <w:name w:val="DB751D5CBFFC475FA54AC9D84A7E761A"/>
  </w:style>
  <w:style w:type="paragraph" w:customStyle="1" w:styleId="1B3747C468154B84972545610629670A">
    <w:name w:val="1B3747C468154B84972545610629670A"/>
  </w:style>
  <w:style w:type="paragraph" w:customStyle="1" w:styleId="BC2428B988804BB4B971F23D4A8107AC">
    <w:name w:val="BC2428B988804BB4B971F23D4A8107AC"/>
  </w:style>
  <w:style w:type="paragraph" w:customStyle="1" w:styleId="5F14251D947D45D1AE309211BA9F96CD">
    <w:name w:val="5F14251D947D45D1AE309211BA9F96CD"/>
  </w:style>
  <w:style w:type="paragraph" w:customStyle="1" w:styleId="1F91B77748BB46B28B270B8CAF39ABA0">
    <w:name w:val="1F91B77748BB46B28B270B8CAF39ABA0"/>
  </w:style>
  <w:style w:type="paragraph" w:customStyle="1" w:styleId="9952BE16A02947B3939CCE2C7F5EEFD6">
    <w:name w:val="9952BE16A02947B3939CCE2C7F5EEFD6"/>
  </w:style>
  <w:style w:type="paragraph" w:customStyle="1" w:styleId="32A26E33B6F64307B25FA445EB384FFD">
    <w:name w:val="32A26E33B6F64307B25FA445EB384FFD"/>
  </w:style>
  <w:style w:type="paragraph" w:customStyle="1" w:styleId="E9A7C243528148BBAFF8E26A57D47F56">
    <w:name w:val="E9A7C243528148BBAFF8E26A57D47F56"/>
  </w:style>
  <w:style w:type="paragraph" w:customStyle="1" w:styleId="A33CCD0A65B74375A9888C4E2D23CA0D">
    <w:name w:val="A33CCD0A65B74375A9888C4E2D23CA0D"/>
  </w:style>
  <w:style w:type="paragraph" w:customStyle="1" w:styleId="E004061B9079498293A66FEB4B0CA3AC">
    <w:name w:val="E004061B9079498293A66FEB4B0CA3AC"/>
  </w:style>
  <w:style w:type="paragraph" w:customStyle="1" w:styleId="202384D7D2E84CEFB11EB973944F9830">
    <w:name w:val="202384D7D2E84CEFB11EB973944F9830"/>
  </w:style>
  <w:style w:type="paragraph" w:customStyle="1" w:styleId="7C0D9D15DEA9462B92EE9582F8EF40E4">
    <w:name w:val="7C0D9D15DEA9462B92EE9582F8EF40E4"/>
  </w:style>
  <w:style w:type="paragraph" w:customStyle="1" w:styleId="BF6A0A8B591A47AC99B694D6AE47065F">
    <w:name w:val="BF6A0A8B591A47AC99B694D6AE47065F"/>
  </w:style>
  <w:style w:type="paragraph" w:customStyle="1" w:styleId="DB3894AD9774462D95CD474C5055C3F0">
    <w:name w:val="DB3894AD9774462D95CD474C5055C3F0"/>
  </w:style>
  <w:style w:type="paragraph" w:customStyle="1" w:styleId="D387963A701D4C8C8F34C11C2AD147CF">
    <w:name w:val="D387963A701D4C8C8F34C11C2AD147CF"/>
  </w:style>
  <w:style w:type="paragraph" w:customStyle="1" w:styleId="FD0B3CDF1D7E4EDAADA6CF5B53634C38">
    <w:name w:val="FD0B3CDF1D7E4EDAADA6CF5B53634C38"/>
  </w:style>
  <w:style w:type="paragraph" w:customStyle="1" w:styleId="ED31584453104720A2163007AB62EEE1">
    <w:name w:val="ED31584453104720A2163007AB62EEE1"/>
  </w:style>
  <w:style w:type="paragraph" w:customStyle="1" w:styleId="8922A172398F456DBF3F2CEC79F1BD50">
    <w:name w:val="8922A172398F456DBF3F2CEC79F1BD50"/>
  </w:style>
  <w:style w:type="paragraph" w:customStyle="1" w:styleId="298D570612C34A8BAB134EFC4C4A873A">
    <w:name w:val="298D570612C34A8BAB134EFC4C4A873A"/>
  </w:style>
  <w:style w:type="paragraph" w:customStyle="1" w:styleId="DCC5F347F05E46338C512DC6D9BE1E77">
    <w:name w:val="DCC5F347F05E46338C512DC6D9BE1E77"/>
  </w:style>
  <w:style w:type="paragraph" w:customStyle="1" w:styleId="88DD07414E7D41BF95DF53AABBC0D559">
    <w:name w:val="88DD07414E7D41BF95DF53AABBC0D559"/>
  </w:style>
  <w:style w:type="paragraph" w:customStyle="1" w:styleId="32075476E70443A79949A6D3FC34AF96">
    <w:name w:val="32075476E70443A79949A6D3FC34AF96"/>
  </w:style>
  <w:style w:type="paragraph" w:customStyle="1" w:styleId="561E27F4092C4C888D6DF477D5A9B8E2">
    <w:name w:val="561E27F4092C4C888D6DF477D5A9B8E2"/>
  </w:style>
  <w:style w:type="paragraph" w:customStyle="1" w:styleId="495EA8DD65174D758D5E4D216976238A">
    <w:name w:val="495EA8DD65174D758D5E4D216976238A"/>
  </w:style>
  <w:style w:type="paragraph" w:customStyle="1" w:styleId="5758C4D42F1241DEB586CE0447B19121">
    <w:name w:val="5758C4D42F1241DEB586CE0447B19121"/>
  </w:style>
  <w:style w:type="paragraph" w:customStyle="1" w:styleId="4046F842955B41F69EA08771E0E5DD92">
    <w:name w:val="4046F842955B41F69EA08771E0E5DD92"/>
  </w:style>
  <w:style w:type="paragraph" w:customStyle="1" w:styleId="77188FD72C5F4732AF207E96C48EE55E">
    <w:name w:val="77188FD72C5F4732AF207E96C48EE55E"/>
  </w:style>
  <w:style w:type="paragraph" w:customStyle="1" w:styleId="DBF8B4864F65460CB619CDB06C392FD6">
    <w:name w:val="DBF8B4864F65460CB619CDB06C392FD6"/>
  </w:style>
  <w:style w:type="paragraph" w:customStyle="1" w:styleId="4CF199DFBB774BAC9407F2EAA63F2FA6">
    <w:name w:val="4CF199DFBB774BAC9407F2EAA63F2FA6"/>
  </w:style>
  <w:style w:type="paragraph" w:customStyle="1" w:styleId="72A51ED975064E0F85FC834468021257">
    <w:name w:val="72A51ED975064E0F85FC834468021257"/>
  </w:style>
  <w:style w:type="paragraph" w:customStyle="1" w:styleId="49B4D335E54B4760B74F91D666AB9CB4">
    <w:name w:val="49B4D335E54B4760B74F91D666AB9CB4"/>
  </w:style>
  <w:style w:type="paragraph" w:customStyle="1" w:styleId="109A57F97B8C4E159DFDCF27C3C82E70">
    <w:name w:val="109A57F97B8C4E159DFDCF27C3C82E70"/>
  </w:style>
  <w:style w:type="paragraph" w:customStyle="1" w:styleId="7971181135774B79BE1D4DD04711F2A9">
    <w:name w:val="7971181135774B79BE1D4DD04711F2A9"/>
  </w:style>
  <w:style w:type="paragraph" w:customStyle="1" w:styleId="698201A65E084A269CDBABE66B104058">
    <w:name w:val="698201A65E084A269CDBABE66B104058"/>
    <w:rsid w:val="0055253D"/>
  </w:style>
  <w:style w:type="paragraph" w:customStyle="1" w:styleId="877A1A8F1BB94AF390F0531D91D044C7">
    <w:name w:val="877A1A8F1BB94AF390F0531D91D044C7"/>
    <w:rsid w:val="005525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2016-03-07T00:00:00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A44C07-5B35-4482-9A4D-9A7FC3986A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8D4679-8527-4743-8CF1-55A5DB04E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(Fancy design)</Template>
  <TotalTime>992</TotalTime>
  <Pages>14</Pages>
  <Words>659</Words>
  <Characters>3625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 usuario (renova Spa)</vt:lpstr>
      <vt:lpstr>Manual de usuario (renova Spa)</vt:lpstr>
    </vt:vector>
  </TitlesOfParts>
  <Company>Universidad TEcnologica Riviera maya</Company>
  <LinksUpToDate>false</LinksUpToDate>
  <CharactersWithSpaces>4276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(renova Spa)</dc:title>
  <dc:subject>Calidad en el desarrollo del software</dc:subject>
  <dc:creator>Felipe Hernández Cruz</dc:creator>
  <cp:keywords/>
  <cp:lastModifiedBy>Felipe</cp:lastModifiedBy>
  <cp:revision>14</cp:revision>
  <dcterms:created xsi:type="dcterms:W3CDTF">2016-03-08T01:17:00Z</dcterms:created>
  <dcterms:modified xsi:type="dcterms:W3CDTF">2016-03-09T16:12:00Z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TC102218431033</vt:lpwstr>
  </property>
</Properties>
</file>